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3A33" w14:textId="77777777" w:rsidR="0046589C" w:rsidRPr="0046589C" w:rsidRDefault="0046589C" w:rsidP="0046589C">
      <w:pPr>
        <w:pStyle w:val="Cm"/>
        <w:spacing w:before="3960" w:after="120"/>
      </w:pPr>
      <w:r w:rsidRPr="0046589C">
        <w:t>Specifikáció</w:t>
      </w:r>
    </w:p>
    <w:p w14:paraId="5529FD6E" w14:textId="276DCCB1" w:rsidR="0040430A" w:rsidRDefault="0046589C" w:rsidP="00CA2B6C">
      <w:pPr>
        <w:pStyle w:val="Alcm"/>
        <w:spacing w:after="3960"/>
      </w:pPr>
      <w:r w:rsidRPr="0046589C">
        <w:t>Projektfeladat specifikáció</w:t>
      </w:r>
      <w:r w:rsidR="0040430A">
        <w:rPr>
          <w:noProof/>
        </w:rPr>
        <w:drawing>
          <wp:inline distT="0" distB="0" distL="0" distR="0" wp14:anchorId="3535DF67" wp14:editId="6EC8309B">
            <wp:extent cx="3800475" cy="2072987"/>
            <wp:effectExtent l="0" t="0" r="0" b="381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150" cy="20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0805" w14:textId="210EF06B" w:rsidR="0040430A" w:rsidRDefault="0040430A" w:rsidP="0040430A">
      <w:pPr>
        <w:rPr>
          <w:noProof/>
        </w:rPr>
      </w:pPr>
      <w:r w:rsidRPr="0040430A">
        <w:rPr>
          <w:noProof/>
        </w:rPr>
        <w:t xml:space="preserve"> </w:t>
      </w:r>
      <w:r>
        <w:rPr>
          <w:noProof/>
        </w:rPr>
        <w:t>Készítették:</w:t>
      </w:r>
      <w:r>
        <w:rPr>
          <w:noProof/>
        </w:rPr>
        <w:tab/>
        <w:t>Lázár Kevin Krisztofer 13.I</w:t>
      </w:r>
    </w:p>
    <w:p w14:paraId="10F27A77" w14:textId="77777777" w:rsidR="0040430A" w:rsidRDefault="0040430A" w:rsidP="0040430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Mészáros Roland 13.I</w:t>
      </w:r>
    </w:p>
    <w:sdt>
      <w:sdtPr>
        <w:rPr>
          <w:color w:val="auto"/>
          <w:sz w:val="26"/>
          <w:szCs w:val="26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noProof w:val="0"/>
        </w:rPr>
      </w:sdtEndPr>
      <w:sdtContent>
        <w:bookmarkStart w:id="0" w:name="_Toc240005350" w:displacedByCustomXml="prev"/>
        <w:p w14:paraId="4CEEB64E" w14:textId="4C39C36E" w:rsidR="007D0B1A" w:rsidRPr="007D0B1A" w:rsidRDefault="007D0B1A" w:rsidP="007D0B1A">
          <w:pPr>
            <w:pStyle w:val="Cmsor1"/>
            <w:rPr>
              <w:lang w:eastAsia="hu-HU"/>
            </w:rPr>
          </w:pPr>
          <w:r>
            <w:rPr>
              <w:color w:val="auto"/>
              <w:sz w:val="26"/>
              <w:szCs w:val="26"/>
            </w:rPr>
            <w:t xml:space="preserve"> </w:t>
          </w:r>
          <w:r w:rsidR="001C5C8F" w:rsidRPr="007D0B1A">
            <w:t>Tartalomjegyzék</w:t>
          </w:r>
          <w:bookmarkEnd w:id="0"/>
        </w:p>
        <w:p w14:paraId="7664B519" w14:textId="5D2C6B47" w:rsidR="007D0B1A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05350" w:history="1">
            <w:r w:rsidR="007D0B1A" w:rsidRPr="00E12127">
              <w:rPr>
                <w:rStyle w:val="Hiperhivatkozs"/>
                <w:noProof/>
                <w:lang w:eastAsia="hu-HU"/>
              </w:rPr>
              <w:t>1</w:t>
            </w:r>
            <w:r w:rsidR="007D0B1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7D0B1A" w:rsidRPr="00E12127">
              <w:rPr>
                <w:rStyle w:val="Hiperhivatkozs"/>
                <w:noProof/>
              </w:rPr>
              <w:t xml:space="preserve"> Tartalomjegy</w:t>
            </w:r>
            <w:r w:rsidR="007D0B1A" w:rsidRPr="00E12127">
              <w:rPr>
                <w:rStyle w:val="Hiperhivatkozs"/>
                <w:noProof/>
              </w:rPr>
              <w:t>z</w:t>
            </w:r>
            <w:r w:rsidR="007D0B1A" w:rsidRPr="00E12127">
              <w:rPr>
                <w:rStyle w:val="Hiperhivatkozs"/>
                <w:noProof/>
              </w:rPr>
              <w:t>ék</w:t>
            </w:r>
            <w:r w:rsidR="007D0B1A">
              <w:rPr>
                <w:noProof/>
                <w:webHidden/>
              </w:rPr>
              <w:tab/>
            </w:r>
            <w:r w:rsidR="007D0B1A">
              <w:rPr>
                <w:noProof/>
                <w:webHidden/>
              </w:rPr>
              <w:fldChar w:fldCharType="begin"/>
            </w:r>
            <w:r w:rsidR="007D0B1A">
              <w:rPr>
                <w:noProof/>
                <w:webHidden/>
              </w:rPr>
              <w:instrText xml:space="preserve"> PAGEREF _Toc240005350 \h </w:instrText>
            </w:r>
            <w:r w:rsidR="007D0B1A">
              <w:rPr>
                <w:noProof/>
                <w:webHidden/>
              </w:rPr>
            </w:r>
            <w:r w:rsidR="007D0B1A">
              <w:rPr>
                <w:noProof/>
                <w:webHidden/>
              </w:rPr>
              <w:fldChar w:fldCharType="separate"/>
            </w:r>
            <w:r w:rsidR="007D0B1A">
              <w:rPr>
                <w:noProof/>
                <w:webHidden/>
              </w:rPr>
              <w:t>2</w:t>
            </w:r>
            <w:r w:rsidR="007D0B1A">
              <w:rPr>
                <w:noProof/>
                <w:webHidden/>
              </w:rPr>
              <w:fldChar w:fldCharType="end"/>
            </w:r>
          </w:hyperlink>
        </w:p>
        <w:p w14:paraId="10847AD1" w14:textId="6A934F4A" w:rsidR="007D0B1A" w:rsidRDefault="007D0B1A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005351" w:history="1">
            <w:r w:rsidRPr="00E12127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12127">
              <w:rPr>
                <w:rStyle w:val="Hiperhivatkozs"/>
                <w:noProof/>
              </w:rPr>
              <w:t>Bevez</w:t>
            </w:r>
            <w:r w:rsidRPr="00E12127">
              <w:rPr>
                <w:rStyle w:val="Hiperhivatkozs"/>
                <w:noProof/>
              </w:rPr>
              <w:t>e</w:t>
            </w:r>
            <w:r w:rsidRPr="00E12127">
              <w:rPr>
                <w:rStyle w:val="Hiperhivatkozs"/>
                <w:noProof/>
              </w:rPr>
              <w:t>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6BC8" w14:textId="4494D6E4" w:rsidR="007D0B1A" w:rsidRDefault="007D0B1A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005352" w:history="1">
            <w:r w:rsidRPr="00E12127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12127">
              <w:rPr>
                <w:rStyle w:val="Hiperhivatkozs"/>
                <w:noProof/>
              </w:rPr>
              <w:t>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B8EA" w14:textId="55A9D96F" w:rsidR="007D0B1A" w:rsidRDefault="007D0B1A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005353" w:history="1">
            <w:r w:rsidRPr="00E12127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12127">
              <w:rPr>
                <w:rStyle w:val="Hiperhivatkozs"/>
                <w:noProof/>
              </w:rPr>
              <w:t>A feladat rövid ismertetése.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1BA01" w14:textId="7BA87074" w:rsidR="007D0B1A" w:rsidRDefault="007D0B1A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005354" w:history="1">
            <w:r w:rsidRPr="00E12127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12127">
              <w:rPr>
                <w:rStyle w:val="Hiperhivatkozs"/>
                <w:noProof/>
              </w:rPr>
              <w:t>Nunc viverra imperdiet enim. Fusce est. Vivamus a tellus.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99FC4" w14:textId="00FFA285" w:rsidR="007D0B1A" w:rsidRDefault="007D0B1A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005355" w:history="1">
            <w:r w:rsidRPr="00E12127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E12127">
              <w:rPr>
                <w:rStyle w:val="Hiperhivatkozs"/>
                <w:noProof/>
              </w:rPr>
              <w:t>nlkmlkmlkm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D5BC" w14:textId="18F2EF28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21D620B" w14:textId="5A2CF354" w:rsidR="00D4652A" w:rsidRPr="00D4652A" w:rsidRDefault="00A52F8F" w:rsidP="00A55E1C">
      <w:pPr>
        <w:pStyle w:val="Cmsor1"/>
      </w:pPr>
      <w:bookmarkStart w:id="1" w:name="_Toc240005351"/>
      <w:r>
        <w:lastRenderedPageBreak/>
        <w:t>Bevezetés</w:t>
      </w:r>
      <w:bookmarkEnd w:id="1"/>
    </w:p>
    <w:p w14:paraId="2C47042F" w14:textId="756209F5" w:rsidR="00D4652A" w:rsidRPr="00D4652A" w:rsidRDefault="00A52F8F" w:rsidP="00A55E1C">
      <w:pPr>
        <w:pStyle w:val="Cmsor2"/>
      </w:pPr>
      <w:bookmarkStart w:id="2" w:name="_Toc240005352"/>
      <w:r>
        <w:t>Feladat címe</w:t>
      </w:r>
      <w:bookmarkEnd w:id="2"/>
    </w:p>
    <w:p w14:paraId="3B783DCA" w14:textId="31A8CFCD" w:rsidR="0040317D" w:rsidRDefault="00A52F8F" w:rsidP="007B0D64">
      <w:pPr>
        <w:spacing w:before="120" w:after="120"/>
        <w:rPr>
          <w:noProof/>
        </w:rPr>
      </w:pPr>
      <w:r>
        <w:rPr>
          <w:noProof/>
        </w:rPr>
        <w:t>Fork&amp;Byte</w:t>
      </w:r>
    </w:p>
    <w:p w14:paraId="0EE74980" w14:textId="66B7D8B3" w:rsidR="0040317D" w:rsidRDefault="00A52F8F" w:rsidP="00A55E1C">
      <w:pPr>
        <w:pStyle w:val="Cmsor2"/>
      </w:pPr>
      <w:bookmarkStart w:id="3" w:name="_Toc240005353"/>
      <w:r>
        <w:t>A feladat rövid ismertetése</w:t>
      </w:r>
      <w:r w:rsidR="0040317D">
        <w:t>.</w:t>
      </w:r>
      <w:bookmarkEnd w:id="3"/>
    </w:p>
    <w:p w14:paraId="52CA3B4B" w14:textId="74EF04C2" w:rsidR="0040430A" w:rsidRDefault="00A52F8F" w:rsidP="00A52F8F">
      <w:r>
        <w:t xml:space="preserve">Éttermekben előszokott fordulni hogy mikor leülünk a helyünkre várni kell </w:t>
      </w:r>
      <w:r w:rsidR="007D0B1A">
        <w:t>a pincérre és ha meg is érkezik akkor lehet hogy félreírja/félrehallja és teljesen rossz ételt hozz ki</w:t>
      </w:r>
      <w:r w:rsidR="0040430A">
        <w:t xml:space="preserve"> és vissza kell vinniük. </w:t>
      </w:r>
      <w:r w:rsidR="007D0B1A">
        <w:t>Erre találtunk megoldást hogy a vendég egy weboldal</w:t>
      </w:r>
      <w:r w:rsidR="0017319E">
        <w:t xml:space="preserve">on </w:t>
      </w:r>
      <w:r w:rsidR="00793438">
        <w:t>választja ki hogy mit szeretne rendelni majd a rendelése átmegy a konyhába és így a séfek egyből el tudják kezdeni a sütést főzést. Ezzel kiváltaná a pincér/</w:t>
      </w:r>
      <w:r w:rsidR="00793438" w:rsidRPr="00793438">
        <w:t xml:space="preserve"> </w:t>
      </w:r>
      <w:r w:rsidR="00793438">
        <w:t>pincér</w:t>
      </w:r>
      <w:r w:rsidR="00793438">
        <w:t>nő teendőjét</w:t>
      </w:r>
      <w:r w:rsidR="00CA2B6C">
        <w:t>.</w:t>
      </w:r>
      <w:r w:rsidR="004F27E3">
        <w:tab/>
      </w:r>
    </w:p>
    <w:p w14:paraId="1F6ECD65" w14:textId="6585A2FA" w:rsidR="0040430A" w:rsidRPr="00A52F8F" w:rsidRDefault="0040430A" w:rsidP="00A52F8F">
      <w:r>
        <w:t>Célunk hogy megkönnyítse a rendelők feladatát azzal hogy teljes testre tudja szabni rendelését pár kattintással illetve elkerülni a félre értéseket.</w:t>
      </w:r>
    </w:p>
    <w:p w14:paraId="3C6B6410" w14:textId="4994A62D" w:rsidR="00D4652A" w:rsidRDefault="00D4652A" w:rsidP="00A55E1C">
      <w:pPr>
        <w:pStyle w:val="Cmsor1"/>
      </w:pPr>
      <w:bookmarkStart w:id="4" w:name="_Toc240005354"/>
      <w:r>
        <w:lastRenderedPageBreak/>
        <w:t>Nunc viverra imperdiet enim. Fusce est. Vivamus a tellus.</w:t>
      </w:r>
      <w:bookmarkEnd w:id="4"/>
    </w:p>
    <w:p w14:paraId="7EEA973F" w14:textId="77777777" w:rsidR="00D4652A" w:rsidRPr="00D4652A" w:rsidRDefault="00D4652A" w:rsidP="00A55E1C">
      <w:pPr>
        <w:pStyle w:val="Cmsor2"/>
      </w:pPr>
      <w:bookmarkStart w:id="5" w:name="_Toc240005355"/>
      <w:r>
        <w:t>nlkmlkmlkm</w:t>
      </w:r>
      <w:bookmarkEnd w:id="5"/>
    </w:p>
    <w:p w14:paraId="39165F56" w14:textId="270758CC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A9B47" w14:textId="77777777" w:rsidR="002E3F69" w:rsidRDefault="002E3F69" w:rsidP="007B0D64">
      <w:pPr>
        <w:spacing w:after="0" w:line="240" w:lineRule="auto"/>
      </w:pPr>
      <w:r>
        <w:separator/>
      </w:r>
    </w:p>
    <w:p w14:paraId="6A13CAD5" w14:textId="77777777" w:rsidR="002E3F69" w:rsidRDefault="002E3F69"/>
  </w:endnote>
  <w:endnote w:type="continuationSeparator" w:id="0">
    <w:p w14:paraId="3DB7E4B2" w14:textId="77777777" w:rsidR="002E3F69" w:rsidRDefault="002E3F69" w:rsidP="007B0D64">
      <w:pPr>
        <w:spacing w:after="0" w:line="240" w:lineRule="auto"/>
      </w:pPr>
      <w:r>
        <w:continuationSeparator/>
      </w:r>
    </w:p>
    <w:p w14:paraId="52CD45E6" w14:textId="77777777" w:rsidR="002E3F69" w:rsidRDefault="002E3F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3E6687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4EF02069" w14:textId="77777777" w:rsidR="00903412" w:rsidRDefault="00903412">
    <w:pPr>
      <w:pStyle w:val="llb"/>
    </w:pPr>
  </w:p>
  <w:p w14:paraId="3D6C9739" w14:textId="77777777" w:rsidR="00000000" w:rsidRDefault="002E3F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14299" w14:textId="77777777" w:rsidR="002E3F69" w:rsidRDefault="002E3F69" w:rsidP="007B0D64">
      <w:pPr>
        <w:spacing w:after="0" w:line="240" w:lineRule="auto"/>
      </w:pPr>
      <w:r>
        <w:separator/>
      </w:r>
    </w:p>
    <w:p w14:paraId="2FD4D068" w14:textId="77777777" w:rsidR="002E3F69" w:rsidRDefault="002E3F69"/>
  </w:footnote>
  <w:footnote w:type="continuationSeparator" w:id="0">
    <w:p w14:paraId="0943E0CF" w14:textId="77777777" w:rsidR="002E3F69" w:rsidRDefault="002E3F69" w:rsidP="007B0D64">
      <w:pPr>
        <w:spacing w:after="0" w:line="240" w:lineRule="auto"/>
      </w:pPr>
      <w:r>
        <w:continuationSeparator/>
      </w:r>
    </w:p>
    <w:p w14:paraId="0C140B44" w14:textId="77777777" w:rsidR="002E3F69" w:rsidRDefault="002E3F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15C69" w14:textId="2A23EDBD" w:rsidR="007B0D64" w:rsidRDefault="00A52F8F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3F644619" wp14:editId="17891FA5">
          <wp:extent cx="1536700" cy="838200"/>
          <wp:effectExtent l="0" t="0" r="6350" b="0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1458" cy="840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  <w:t>Specifikáció</w:t>
    </w:r>
  </w:p>
  <w:p w14:paraId="3539E0A7" w14:textId="77777777" w:rsidR="00000000" w:rsidRDefault="002E3F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f8f8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8F"/>
    <w:rsid w:val="000A2BEA"/>
    <w:rsid w:val="0017319E"/>
    <w:rsid w:val="001C5C8F"/>
    <w:rsid w:val="0025230E"/>
    <w:rsid w:val="002E3F69"/>
    <w:rsid w:val="003E6690"/>
    <w:rsid w:val="0040317D"/>
    <w:rsid w:val="0040430A"/>
    <w:rsid w:val="0045078F"/>
    <w:rsid w:val="0046589C"/>
    <w:rsid w:val="004F27E3"/>
    <w:rsid w:val="005B3CB5"/>
    <w:rsid w:val="00793438"/>
    <w:rsid w:val="007B0D64"/>
    <w:rsid w:val="007D0B1A"/>
    <w:rsid w:val="00903412"/>
    <w:rsid w:val="00A52F8F"/>
    <w:rsid w:val="00A55E1C"/>
    <w:rsid w:val="00A922BE"/>
    <w:rsid w:val="00B8236D"/>
    <w:rsid w:val="00CA2B6C"/>
    <w:rsid w:val="00D4652A"/>
    <w:rsid w:val="00E4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8f8f5"/>
    </o:shapedefaults>
    <o:shapelayout v:ext="edit">
      <o:idmap v:ext="edit" data="1"/>
    </o:shapelayout>
  </w:shapeDefaults>
  <w:decimalSymbol w:val=","/>
  <w:listSeparator w:val=";"/>
  <w14:docId w14:val="575B4B38"/>
  <w15:chartTrackingRefBased/>
  <w15:docId w15:val="{EBD78607-C299-4B87-BD53-7ACFF8F5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zarkev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4</Pages>
  <Words>180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Lázár Kevin</dc:creator>
  <cp:keywords/>
  <dc:description/>
  <cp:lastModifiedBy>Lázár Kevin</cp:lastModifiedBy>
  <cp:revision>1</cp:revision>
  <dcterms:created xsi:type="dcterms:W3CDTF">2026-09-11T05:25:00Z</dcterms:created>
  <dcterms:modified xsi:type="dcterms:W3CDTF">2026-09-11T07:47:00Z</dcterms:modified>
</cp:coreProperties>
</file>