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1A1D24"/>
  <w:body>
    <w:p w14:paraId="10FF5DFC" w14:textId="727BCACD" w:rsidR="0046589C" w:rsidRPr="003B5055" w:rsidRDefault="00E057E6" w:rsidP="0046589C">
      <w:pPr>
        <w:pStyle w:val="Cm"/>
        <w:spacing w:before="3960" w:after="120"/>
        <w:rPr>
          <w:rFonts w:ascii="Bahnschrift" w:hAnsi="Bahnschrift"/>
          <w:color w:val="auto"/>
        </w:rPr>
      </w:pPr>
      <w:r w:rsidRPr="003B5055">
        <w:rPr>
          <w:rFonts w:ascii="Bahnschrift" w:hAnsi="Bahnschrift"/>
          <w:color w:val="auto"/>
        </w:rPr>
        <w:t>SONIQ</w:t>
      </w:r>
    </w:p>
    <w:p w14:paraId="46495FB9" w14:textId="36428694" w:rsidR="007873E6" w:rsidRPr="00E057E6" w:rsidRDefault="0046589C" w:rsidP="007873E6">
      <w:pPr>
        <w:pStyle w:val="Alcm"/>
        <w:spacing w:after="1440"/>
        <w:rPr>
          <w:color w:val="auto"/>
        </w:rPr>
      </w:pPr>
      <w:r w:rsidRPr="00E057E6">
        <w:rPr>
          <w:color w:val="auto"/>
        </w:rPr>
        <w:t>Projektfeladat specifikáció</w:t>
      </w:r>
      <w:r w:rsidR="00E057E6">
        <w:rPr>
          <w:color w:val="auto"/>
        </w:rPr>
        <w:br/>
      </w:r>
      <w:r w:rsidR="007873E6" w:rsidRPr="00E057E6">
        <w:rPr>
          <w:color w:val="auto"/>
        </w:rPr>
        <w:br/>
      </w:r>
      <w:r w:rsidR="007873E6" w:rsidRPr="00E057E6">
        <w:rPr>
          <w:b/>
          <w:bCs/>
          <w:color w:val="auto"/>
          <w:u w:val="single"/>
        </w:rPr>
        <w:t>Készítették:</w:t>
      </w:r>
      <w:r w:rsidR="007873E6" w:rsidRPr="00E057E6">
        <w:rPr>
          <w:color w:val="auto"/>
        </w:rPr>
        <w:t xml:space="preserve"> </w:t>
      </w:r>
      <w:r w:rsidR="007873E6" w:rsidRPr="00E057E6">
        <w:rPr>
          <w:color w:val="auto"/>
        </w:rPr>
        <w:br/>
        <w:t>Lázár Kevin Krisztofer 13.I</w:t>
      </w:r>
      <w:r w:rsidR="007873E6" w:rsidRPr="00E057E6">
        <w:rPr>
          <w:color w:val="auto"/>
        </w:rPr>
        <w:br/>
        <w:t>Mészáros Roland 13.I</w:t>
      </w:r>
      <w:r w:rsidR="00E62623">
        <w:rPr>
          <w:noProof/>
          <w:color w:val="auto"/>
        </w:rPr>
        <w:drawing>
          <wp:inline distT="0" distB="0" distL="0" distR="0" wp14:anchorId="3131A74B" wp14:editId="60DA3FC3">
            <wp:extent cx="5941060" cy="323850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eastAsiaTheme="minorHAnsi" w:cs="Times New Roman"/>
          <w:color w:val="00B0F0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302F5BC8" w14:textId="77777777" w:rsidR="001C5C8F" w:rsidRPr="00E057E6" w:rsidRDefault="001C5C8F" w:rsidP="001C5C8F">
          <w:pPr>
            <w:pStyle w:val="Tartalomjegyzkcmsora"/>
            <w:rPr>
              <w:rStyle w:val="Cmsor1Char"/>
              <w:color w:val="00B0F0"/>
            </w:rPr>
          </w:pPr>
          <w:r w:rsidRPr="00E057E6">
            <w:rPr>
              <w:rStyle w:val="Cmsor1Char"/>
              <w:rFonts w:cstheme="majorBidi"/>
              <w:noProof w:val="0"/>
              <w:color w:val="00B0F0"/>
              <w:sz w:val="32"/>
              <w:szCs w:val="32"/>
            </w:rPr>
            <w:t>Tartalomjegyzék</w:t>
          </w:r>
        </w:p>
        <w:p w14:paraId="314D12CD" w14:textId="475EFA5A" w:rsidR="008E0BB1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55023" w:history="1">
            <w:r w:rsidR="008E0BB1" w:rsidRPr="00743425">
              <w:rPr>
                <w:rStyle w:val="Hiperhivatkozs"/>
                <w:noProof/>
              </w:rPr>
              <w:t>1</w:t>
            </w:r>
            <w:r w:rsidR="008E0BB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E0BB1" w:rsidRPr="00743425">
              <w:rPr>
                <w:rStyle w:val="Hiperhivatkozs"/>
                <w:noProof/>
              </w:rPr>
              <w:t>Bevezetés</w:t>
            </w:r>
            <w:r w:rsidR="008E0BB1">
              <w:rPr>
                <w:noProof/>
                <w:webHidden/>
              </w:rPr>
              <w:tab/>
            </w:r>
            <w:r w:rsidR="008E0BB1">
              <w:rPr>
                <w:noProof/>
                <w:webHidden/>
              </w:rPr>
              <w:fldChar w:fldCharType="begin"/>
            </w:r>
            <w:r w:rsidR="008E0BB1">
              <w:rPr>
                <w:noProof/>
                <w:webHidden/>
              </w:rPr>
              <w:instrText xml:space="preserve"> PAGEREF _Toc239755023 \h </w:instrText>
            </w:r>
            <w:r w:rsidR="008E0BB1">
              <w:rPr>
                <w:noProof/>
                <w:webHidden/>
              </w:rPr>
            </w:r>
            <w:r w:rsidR="008E0BB1">
              <w:rPr>
                <w:noProof/>
                <w:webHidden/>
              </w:rPr>
              <w:fldChar w:fldCharType="separate"/>
            </w:r>
            <w:r w:rsidR="008E0BB1">
              <w:rPr>
                <w:noProof/>
                <w:webHidden/>
              </w:rPr>
              <w:t>3</w:t>
            </w:r>
            <w:r w:rsidR="008E0BB1">
              <w:rPr>
                <w:noProof/>
                <w:webHidden/>
              </w:rPr>
              <w:fldChar w:fldCharType="end"/>
            </w:r>
          </w:hyperlink>
        </w:p>
        <w:p w14:paraId="74D71DF5" w14:textId="4603EB52" w:rsidR="008E0BB1" w:rsidRDefault="008E0BB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55024" w:history="1">
            <w:r w:rsidRPr="00743425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3425">
              <w:rPr>
                <w:rStyle w:val="Hiperhivatkozs"/>
                <w:noProof/>
              </w:rPr>
              <w:t>Név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537E3" w14:textId="628DE443" w:rsidR="008E0BB1" w:rsidRDefault="008E0BB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55025" w:history="1">
            <w:r w:rsidRPr="00743425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3425">
              <w:rPr>
                <w:rStyle w:val="Hiperhivatkozs"/>
                <w:noProof/>
              </w:rPr>
              <w:t>Ismertető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DF149" w14:textId="46C3607F" w:rsidR="008E0BB1" w:rsidRDefault="008E0BB1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55026" w:history="1">
            <w:r w:rsidRPr="00743425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3425">
              <w:rPr>
                <w:rStyle w:val="Hiperhivatkozs"/>
                <w:noProof/>
              </w:rPr>
              <w:t>Nunc viverra imperdiet enim. Fusce est. Vivamus a tellus.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2DB4" w14:textId="1BCB66B1" w:rsidR="008E0BB1" w:rsidRDefault="008E0BB1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755027" w:history="1">
            <w:r w:rsidRPr="00743425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43425">
              <w:rPr>
                <w:rStyle w:val="Hiperhivatkozs"/>
                <w:noProof/>
              </w:rPr>
              <w:t>nlkmlkmlkm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B6E92" w14:textId="542BFDFF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6CD8F2A" w14:textId="707EE478" w:rsidR="00D4652A" w:rsidRPr="00D4652A" w:rsidRDefault="00CA4DB8" w:rsidP="00CA4DB8">
      <w:pPr>
        <w:pStyle w:val="Cmsor1"/>
      </w:pPr>
      <w:bookmarkStart w:id="0" w:name="_Toc239755023"/>
      <w:r>
        <w:lastRenderedPageBreak/>
        <w:t>Bevezetés</w:t>
      </w:r>
      <w:bookmarkEnd w:id="0"/>
    </w:p>
    <w:p w14:paraId="66F9F39B" w14:textId="26D62134" w:rsidR="00D4652A" w:rsidRPr="00D4652A" w:rsidRDefault="00CA4DB8" w:rsidP="00A55E1C">
      <w:pPr>
        <w:pStyle w:val="Cmsor2"/>
      </w:pPr>
      <w:bookmarkStart w:id="1" w:name="_Toc239755024"/>
      <w:r>
        <w:t>Név</w:t>
      </w:r>
      <w:bookmarkEnd w:id="1"/>
    </w:p>
    <w:p w14:paraId="1E0367BD" w14:textId="2540B179" w:rsidR="0040317D" w:rsidRDefault="00CA4DB8" w:rsidP="00CA4DB8">
      <w:pPr>
        <w:spacing w:before="120" w:after="120"/>
        <w:ind w:left="357"/>
        <w:rPr>
          <w:noProof/>
        </w:rPr>
      </w:pPr>
      <w:r>
        <w:rPr>
          <w:noProof/>
        </w:rPr>
        <w:t>SONIQ</w:t>
      </w:r>
    </w:p>
    <w:p w14:paraId="03AF7CC1" w14:textId="562E9766" w:rsidR="0040317D" w:rsidRDefault="00CA4DB8" w:rsidP="00A55E1C">
      <w:pPr>
        <w:pStyle w:val="Cmsor2"/>
      </w:pPr>
      <w:bookmarkStart w:id="2" w:name="_Toc239755025"/>
      <w:r>
        <w:t>Ismertető</w:t>
      </w:r>
      <w:bookmarkEnd w:id="2"/>
    </w:p>
    <w:p w14:paraId="7E51A956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1DDA5569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Aenean nec lorem. In porttitor. Donec laoreet nonummy augue.</w:t>
      </w:r>
    </w:p>
    <w:p w14:paraId="5C0B58B6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14:paraId="3A572778" w14:textId="77777777" w:rsidR="00A55E1C" w:rsidRPr="00A55E1C" w:rsidRDefault="00A55E1C" w:rsidP="00A55E1C">
      <w:pPr>
        <w:pStyle w:val="Listaszerbekezds"/>
      </w:pPr>
      <w:r w:rsidRPr="00A55E1C">
        <w:t>Lorem ipsum dolor sit amet, consectetuer adipiscing elit.</w:t>
      </w:r>
    </w:p>
    <w:p w14:paraId="3C91E8E8" w14:textId="77777777" w:rsidR="00A55E1C" w:rsidRPr="00A55E1C" w:rsidRDefault="00A55E1C" w:rsidP="00A55E1C">
      <w:pPr>
        <w:pStyle w:val="Listaszerbekezds"/>
      </w:pPr>
      <w:r w:rsidRPr="00A55E1C">
        <w:t>Maecenas porttitor congue massa.</w:t>
      </w:r>
    </w:p>
    <w:p w14:paraId="44A0DC9B" w14:textId="77777777" w:rsidR="00A55E1C" w:rsidRPr="00A55E1C" w:rsidRDefault="00A55E1C" w:rsidP="00A55E1C">
      <w:pPr>
        <w:pStyle w:val="Listaszerbekezds"/>
      </w:pPr>
      <w:r w:rsidRPr="00A55E1C">
        <w:t>Fusce posuere, magna sed pulvinar ultricies, purus lectus malesuada libero, sit amet commodo magna eros quis urna.</w:t>
      </w:r>
    </w:p>
    <w:p w14:paraId="6A3BF55B" w14:textId="77777777" w:rsidR="00A55E1C" w:rsidRPr="00A55E1C" w:rsidRDefault="00A55E1C" w:rsidP="00A55E1C">
      <w:pPr>
        <w:pStyle w:val="Listaszerbekezds"/>
      </w:pPr>
      <w:r w:rsidRPr="00A55E1C">
        <w:t>Nunc viverra imperdiet enim.</w:t>
      </w:r>
    </w:p>
    <w:p w14:paraId="1940961A" w14:textId="77777777" w:rsidR="00A55E1C" w:rsidRPr="00A55E1C" w:rsidRDefault="00A55E1C" w:rsidP="00A55E1C">
      <w:pPr>
        <w:pStyle w:val="Listaszerbekezds"/>
      </w:pPr>
      <w:r w:rsidRPr="00A55E1C">
        <w:t>Fusce est.</w:t>
      </w:r>
    </w:p>
    <w:p w14:paraId="5DCB2874" w14:textId="77777777" w:rsidR="00A55E1C" w:rsidRPr="00A55E1C" w:rsidRDefault="00A55E1C" w:rsidP="00A55E1C">
      <w:pPr>
        <w:pStyle w:val="Listaszerbekezds"/>
      </w:pPr>
      <w:r w:rsidRPr="00A55E1C">
        <w:t>Vivamus a tellus.</w:t>
      </w:r>
    </w:p>
    <w:p w14:paraId="55DBCF25" w14:textId="77777777" w:rsidR="00A55E1C" w:rsidRPr="00A55E1C" w:rsidRDefault="00A55E1C" w:rsidP="00A55E1C">
      <w:pPr>
        <w:pStyle w:val="Listaszerbekezds"/>
      </w:pPr>
      <w:r w:rsidRPr="00A55E1C">
        <w:t>Pellentesque habitant morbi tristique senectus et netus et malesuada fames ac turpis egestas.</w:t>
      </w:r>
    </w:p>
    <w:p w14:paraId="6CA69295" w14:textId="77777777" w:rsidR="00A55E1C" w:rsidRPr="00A55E1C" w:rsidRDefault="00A55E1C" w:rsidP="00A55E1C">
      <w:pPr>
        <w:pStyle w:val="Listaszerbekezds"/>
      </w:pPr>
      <w:r w:rsidRPr="00A55E1C">
        <w:t>Proin pharetra nonummy pede.</w:t>
      </w:r>
    </w:p>
    <w:p w14:paraId="4D525DA8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BDFD5DD" w14:textId="77777777" w:rsidR="00D4652A" w:rsidRDefault="00D4652A" w:rsidP="00A55E1C">
      <w:pPr>
        <w:pStyle w:val="Cmsor1"/>
      </w:pPr>
      <w:bookmarkStart w:id="3" w:name="_Toc239755026"/>
      <w:r>
        <w:lastRenderedPageBreak/>
        <w:t>Nunc viverra imperdiet enim. Fusce est. Vivamus a tellus.</w:t>
      </w:r>
      <w:bookmarkEnd w:id="3"/>
    </w:p>
    <w:p w14:paraId="051C6557" w14:textId="77777777" w:rsidR="00D4652A" w:rsidRPr="00D4652A" w:rsidRDefault="00D4652A" w:rsidP="00A55E1C">
      <w:pPr>
        <w:pStyle w:val="Cmsor2"/>
      </w:pPr>
      <w:bookmarkStart w:id="4" w:name="_Toc239755027"/>
      <w:r>
        <w:t>nlkmlkmlkm</w:t>
      </w:r>
      <w:bookmarkEnd w:id="4"/>
    </w:p>
    <w:p w14:paraId="2D687D5E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1C9E52EC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Aenean nec lorem. In porttitor. Donec laoreet nonummy augue.</w:t>
      </w:r>
    </w:p>
    <w:p w14:paraId="00DFDE10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sectPr w:rsidR="00D4652A" w:rsidSect="004658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EFD31" w14:textId="77777777" w:rsidR="00B82BC0" w:rsidRDefault="00B82BC0" w:rsidP="007B0D64">
      <w:pPr>
        <w:spacing w:after="0" w:line="240" w:lineRule="auto"/>
      </w:pPr>
      <w:r>
        <w:separator/>
      </w:r>
    </w:p>
  </w:endnote>
  <w:endnote w:type="continuationSeparator" w:id="0">
    <w:p w14:paraId="7B9D113E" w14:textId="77777777" w:rsidR="00B82BC0" w:rsidRDefault="00B82BC0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A1E0" w14:textId="77777777" w:rsidR="00E62623" w:rsidRDefault="00E62623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ECA27C6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5C64B723" w14:textId="77777777" w:rsidR="00903412" w:rsidRDefault="00903412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7E91E" w14:textId="77777777" w:rsidR="00E62623" w:rsidRDefault="00E6262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17B3C" w14:textId="77777777" w:rsidR="00B82BC0" w:rsidRDefault="00B82BC0" w:rsidP="007B0D64">
      <w:pPr>
        <w:spacing w:after="0" w:line="240" w:lineRule="auto"/>
      </w:pPr>
      <w:r>
        <w:separator/>
      </w:r>
    </w:p>
  </w:footnote>
  <w:footnote w:type="continuationSeparator" w:id="0">
    <w:p w14:paraId="77E6661A" w14:textId="77777777" w:rsidR="00B82BC0" w:rsidRDefault="00B82BC0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641D1" w14:textId="77777777" w:rsidR="00E62623" w:rsidRDefault="00E62623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8EC9F" w14:textId="60C977E5" w:rsidR="007B0D64" w:rsidRDefault="007873E6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2C09711F" wp14:editId="16C145DC">
          <wp:extent cx="2184835" cy="1190847"/>
          <wp:effectExtent l="0" t="0" r="0" b="0"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2062" cy="12002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0D64">
      <w:tab/>
      <w:t>Specifikáció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9F726" w14:textId="77777777" w:rsidR="00E62623" w:rsidRDefault="00E6262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558AC"/>
    <w:multiLevelType w:val="multilevel"/>
    <w:tmpl w:val="9E1E54DA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1a1d2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43"/>
    <w:rsid w:val="000A2BEA"/>
    <w:rsid w:val="001C5C8F"/>
    <w:rsid w:val="0025230E"/>
    <w:rsid w:val="0026419C"/>
    <w:rsid w:val="003B5055"/>
    <w:rsid w:val="003E6690"/>
    <w:rsid w:val="0040317D"/>
    <w:rsid w:val="0045078F"/>
    <w:rsid w:val="0046589C"/>
    <w:rsid w:val="00490C15"/>
    <w:rsid w:val="005B3CB5"/>
    <w:rsid w:val="007873E6"/>
    <w:rsid w:val="007B0D64"/>
    <w:rsid w:val="008E0BB1"/>
    <w:rsid w:val="00903412"/>
    <w:rsid w:val="00A55E1C"/>
    <w:rsid w:val="00A922BE"/>
    <w:rsid w:val="00B82BC0"/>
    <w:rsid w:val="00CA4DB8"/>
    <w:rsid w:val="00D4652A"/>
    <w:rsid w:val="00E057E6"/>
    <w:rsid w:val="00E43D5A"/>
    <w:rsid w:val="00E62623"/>
    <w:rsid w:val="00F5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1a1d24"/>
    </o:shapedefaults>
    <o:shapelayout v:ext="edit">
      <o:idmap v:ext="edit" data="1"/>
    </o:shapelayout>
  </w:shapeDefaults>
  <w:decimalSymbol w:val=","/>
  <w:listSeparator w:val=";"/>
  <w14:docId w14:val="3185289D"/>
  <w15:chartTrackingRefBased/>
  <w15:docId w15:val="{7F5B35C8-CB90-4BAF-914F-77EA2F38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A55E1C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7873E6"/>
    <w:pPr>
      <w:jc w:val="center"/>
    </w:pPr>
    <w:rPr>
      <w:color w:val="D926E2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7873E6"/>
    <w:rPr>
      <w:rFonts w:ascii="Times New Roman" w:hAnsi="Times New Roman" w:cs="Times New Roman"/>
      <w:color w:val="D926E2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7873E6"/>
    <w:pPr>
      <w:jc w:val="center"/>
    </w:pPr>
    <w:rPr>
      <w:color w:val="00E5D9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7873E6"/>
    <w:rPr>
      <w:rFonts w:ascii="Times New Roman" w:hAnsi="Times New Roman" w:cs="Times New Roman"/>
      <w:color w:val="00E5D9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zarkevin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4</Pages>
  <Words>246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Lázár Kevin</dc:creator>
  <cp:keywords/>
  <dc:description/>
  <cp:lastModifiedBy>Lázár Kevin</cp:lastModifiedBy>
  <cp:revision>4</cp:revision>
  <dcterms:created xsi:type="dcterms:W3CDTF">2026-09-04T05:58:00Z</dcterms:created>
  <dcterms:modified xsi:type="dcterms:W3CDTF">2026-09-08T08:21:00Z</dcterms:modified>
</cp:coreProperties>
</file>